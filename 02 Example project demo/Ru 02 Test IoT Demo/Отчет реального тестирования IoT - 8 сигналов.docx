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1049" w14:textId="77777777" w:rsidR="006601CA" w:rsidRDefault="006601CA" w:rsidP="006601CA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bookmarkStart w:id="0" w:name="_Hlk139353560"/>
    </w:p>
    <w:p w14:paraId="2FEB6EAD" w14:textId="77777777" w:rsidR="006601CA" w:rsidRPr="00701352" w:rsidRDefault="006601CA" w:rsidP="006601CA">
      <w:pPr>
        <w:spacing w:line="276" w:lineRule="auto"/>
        <w:ind w:right="-89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Форма </w:t>
      </w:r>
      <w:r w:rsidRPr="00701352">
        <w:rPr>
          <w:b/>
          <w:sz w:val="20"/>
          <w:szCs w:val="20"/>
        </w:rPr>
        <w:t>№</w:t>
      </w:r>
      <w:bookmarkStart w:id="1" w:name="REGISTRATION_FormNumber"/>
      <w:r w:rsidRPr="00701352">
        <w:rPr>
          <w:b/>
          <w:sz w:val="20"/>
          <w:szCs w:val="20"/>
        </w:rPr>
        <w:t xml:space="preserve">   </w:t>
      </w:r>
      <w:bookmarkEnd w:id="1"/>
      <w:r w:rsidRPr="00701352">
        <w:rPr>
          <w:b/>
          <w:sz w:val="20"/>
          <w:szCs w:val="20"/>
        </w:rPr>
        <w:t xml:space="preserve"> </w:t>
      </w:r>
    </w:p>
    <w:p w14:paraId="7601B87D" w14:textId="77777777" w:rsidR="006601CA" w:rsidRPr="00701352" w:rsidRDefault="006601CA" w:rsidP="006601CA">
      <w:pPr>
        <w:spacing w:line="276" w:lineRule="auto"/>
        <w:ind w:right="-89"/>
        <w:jc w:val="right"/>
        <w:rPr>
          <w:b/>
          <w:sz w:val="20"/>
          <w:szCs w:val="20"/>
        </w:rPr>
      </w:pPr>
      <w:r w:rsidRPr="00701352">
        <w:rPr>
          <w:b/>
          <w:sz w:val="20"/>
          <w:szCs w:val="20"/>
        </w:rPr>
        <w:t>№</w:t>
      </w:r>
      <w:bookmarkStart w:id="2" w:name="REGISTRATION_GosNumber"/>
      <w:r w:rsidRPr="00701352">
        <w:rPr>
          <w:b/>
          <w:sz w:val="20"/>
          <w:szCs w:val="20"/>
        </w:rPr>
        <w:t xml:space="preserve">   </w:t>
      </w:r>
      <w:bookmarkEnd w:id="2"/>
      <w:r w:rsidRPr="00701352">
        <w:rPr>
          <w:b/>
          <w:sz w:val="20"/>
          <w:szCs w:val="20"/>
        </w:rPr>
        <w:t xml:space="preserve"> </w:t>
      </w:r>
    </w:p>
    <w:p w14:paraId="3B0F84DA" w14:textId="77777777" w:rsidR="006601CA" w:rsidRPr="00701352" w:rsidRDefault="006601CA" w:rsidP="006601CA">
      <w:pPr>
        <w:ind w:right="-89"/>
        <w:jc w:val="right"/>
        <w:rPr>
          <w:sz w:val="16"/>
          <w:szCs w:val="16"/>
        </w:rPr>
      </w:pPr>
    </w:p>
    <w:p w14:paraId="5D687955" w14:textId="77777777" w:rsidR="006601CA" w:rsidRPr="00D967C1" w:rsidRDefault="006601CA" w:rsidP="006601CA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</w:rPr>
      </w:pPr>
      <w:r>
        <w:rPr>
          <w:b/>
          <w:sz w:val="26"/>
          <w:szCs w:val="20"/>
        </w:rPr>
        <w:t xml:space="preserve">Протокол </w:t>
      </w:r>
      <w:r w:rsidRPr="00D967C1">
        <w:rPr>
          <w:b/>
          <w:sz w:val="28"/>
          <w:szCs w:val="28"/>
        </w:rPr>
        <w:t>№</w:t>
      </w:r>
      <w:r w:rsidRPr="00D967C1">
        <w:rPr>
          <w:b/>
          <w:bCs/>
          <w:sz w:val="28"/>
          <w:szCs w:val="28"/>
        </w:rPr>
        <w:t xml:space="preserve"> </w:t>
      </w:r>
      <w:bookmarkStart w:id="3" w:name="REGISTRATION_ProtocolNumber"/>
      <w:r w:rsidRPr="00D967C1">
        <w:rPr>
          <w:b/>
          <w:bCs/>
          <w:sz w:val="28"/>
          <w:szCs w:val="28"/>
        </w:rPr>
        <w:t xml:space="preserve">  </w:t>
      </w:r>
      <w:bookmarkEnd w:id="3"/>
      <w:r w:rsidRPr="00D967C1">
        <w:rPr>
          <w:b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от</w:t>
      </w:r>
      <w:r w:rsidRPr="00D967C1">
        <w:rPr>
          <w:b/>
          <w:sz w:val="28"/>
          <w:szCs w:val="22"/>
        </w:rPr>
        <w:t xml:space="preserve"> </w:t>
      </w:r>
      <w:bookmarkStart w:id="4" w:name="REGISTRATION_CurrentDate"/>
      <w:r w:rsidRPr="00D967C1">
        <w:rPr>
          <w:b/>
          <w:sz w:val="28"/>
          <w:szCs w:val="22"/>
        </w:rPr>
        <w:t xml:space="preserve"> </w:t>
      </w:r>
      <w:r w:rsidRPr="00D967C1">
        <w:rPr>
          <w:sz w:val="28"/>
          <w:szCs w:val="28"/>
        </w:rPr>
        <w:t xml:space="preserve">  </w:t>
      </w:r>
      <w:bookmarkEnd w:id="4"/>
    </w:p>
    <w:p w14:paraId="0C039F6D" w14:textId="77777777" w:rsidR="006601CA" w:rsidRPr="00D967C1" w:rsidRDefault="006601CA" w:rsidP="006601CA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</w:rPr>
      </w:pPr>
      <w:r w:rsidRPr="00D967C1">
        <w:rPr>
          <w:b/>
        </w:rPr>
        <w:t>поверка обычного мультиметра/вольтметра универсального типа</w:t>
      </w:r>
      <w:bookmarkStart w:id="5" w:name="REGISTRATION_ModelDevice"/>
      <w:r w:rsidRPr="00D967C1">
        <w:rPr>
          <w:b/>
        </w:rPr>
        <w:t xml:space="preserve">   </w:t>
      </w:r>
      <w:bookmarkEnd w:id="5"/>
    </w:p>
    <w:p w14:paraId="0207E182" w14:textId="77777777" w:rsidR="006601CA" w:rsidRDefault="006601CA" w:rsidP="006601CA">
      <w:pPr>
        <w:spacing w:before="120" w:line="276" w:lineRule="auto"/>
        <w:rPr>
          <w:lang w:val="en-US"/>
        </w:rPr>
      </w:pPr>
      <w:r>
        <w:t xml:space="preserve">Серийный </w:t>
      </w:r>
      <w:r>
        <w:rPr>
          <w:lang w:val="en-US"/>
        </w:rPr>
        <w:t>№</w:t>
      </w:r>
      <w:bookmarkStart w:id="6" w:name="REGISTRATION_SerialNumber"/>
      <w:r>
        <w:rPr>
          <w:lang w:val="en-US"/>
        </w:rPr>
        <w:t xml:space="preserve">  </w:t>
      </w:r>
      <w:r>
        <w:rPr>
          <w:rFonts w:eastAsia="TimesNewRomanPSMT"/>
          <w:lang w:val="en-US"/>
        </w:rPr>
        <w:t xml:space="preserve"> </w:t>
      </w:r>
      <w:bookmarkEnd w:id="6"/>
    </w:p>
    <w:p w14:paraId="0362E197" w14:textId="77777777" w:rsidR="006601CA" w:rsidRDefault="006601CA" w:rsidP="006601CA">
      <w:pPr>
        <w:spacing w:before="120" w:line="276" w:lineRule="auto"/>
        <w:rPr>
          <w:lang w:val="en-US"/>
        </w:rPr>
      </w:pPr>
      <w:r>
        <w:t>Владелец</w:t>
      </w:r>
      <w:r>
        <w:rPr>
          <w:lang w:val="en-US"/>
        </w:rPr>
        <w:t xml:space="preserve">  </w:t>
      </w:r>
      <w:bookmarkStart w:id="7" w:name="REGISTRATION_Owner"/>
      <w:r>
        <w:rPr>
          <w:lang w:val="en-US"/>
        </w:rPr>
        <w:t xml:space="preserve">   </w:t>
      </w:r>
      <w:bookmarkEnd w:id="7"/>
    </w:p>
    <w:p w14:paraId="03751B87" w14:textId="77777777" w:rsidR="006601CA" w:rsidRDefault="006601CA" w:rsidP="006601CA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t xml:space="preserve">Запрос </w:t>
      </w:r>
      <w:r>
        <w:rPr>
          <w:lang w:val="en-US"/>
        </w:rPr>
        <w:t>№</w:t>
      </w:r>
      <w:bookmarkStart w:id="8" w:name="REGISTRATION_Request"/>
      <w:r>
        <w:rPr>
          <w:lang w:val="en-US"/>
        </w:rPr>
        <w:t xml:space="preserve">   </w:t>
      </w:r>
      <w:bookmarkEnd w:id="8"/>
    </w:p>
    <w:p w14:paraId="3EADC0F5" w14:textId="77777777" w:rsidR="006601CA" w:rsidRDefault="006601CA" w:rsidP="006601CA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2AD0470F" w14:textId="77777777" w:rsidR="006601CA" w:rsidRDefault="006601CA" w:rsidP="006601CA">
      <w:pPr>
        <w:pStyle w:val="ad"/>
        <w:numPr>
          <w:ilvl w:val="0"/>
          <w:numId w:val="7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VerificationConditions"/>
      <w:r>
        <w:rPr>
          <w:b/>
          <w:sz w:val="20"/>
          <w:szCs w:val="20"/>
        </w:rPr>
        <w:t>Условия поверки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6601CA" w14:paraId="3A84DC7E" w14:textId="77777777" w:rsidTr="001A03D9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342C50C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D967C1">
              <w:rPr>
                <w:b/>
              </w:rPr>
              <w:t>Контролируемые параметры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38E127D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Требования НД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C67F091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Измеренные значения</w:t>
            </w:r>
          </w:p>
        </w:tc>
      </w:tr>
      <w:tr w:rsidR="006601CA" w14:paraId="50A360BE" w14:textId="77777777" w:rsidTr="001A03D9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BA452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8965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2DCF4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9"/>
    </w:tbl>
    <w:p w14:paraId="26C34CA4" w14:textId="77777777" w:rsidR="006601CA" w:rsidRDefault="006601CA" w:rsidP="006601CA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2D5FED78" w14:textId="77777777" w:rsidR="006601CA" w:rsidRDefault="006601CA" w:rsidP="006601CA">
      <w:pPr>
        <w:pStyle w:val="ad"/>
        <w:numPr>
          <w:ilvl w:val="0"/>
          <w:numId w:val="7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10" w:name="DevicesUsed"/>
      <w:r>
        <w:rPr>
          <w:b/>
          <w:sz w:val="20"/>
          <w:szCs w:val="20"/>
        </w:rPr>
        <w:t>Используемые устройства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6601CA" w14:paraId="3969270F" w14:textId="77777777" w:rsidTr="001A03D9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425EFC8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>
              <w:rPr>
                <w:b/>
              </w:rPr>
              <w:t>Название устройства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E6CA7AB" w14:textId="77777777" w:rsidR="006601CA" w:rsidRPr="00D967C1" w:rsidRDefault="006601CA" w:rsidP="001A03D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Статус устройства</w:t>
            </w:r>
          </w:p>
        </w:tc>
      </w:tr>
      <w:tr w:rsidR="006601CA" w14:paraId="7535EA14" w14:textId="77777777" w:rsidTr="001A03D9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C3F6C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9C4F5" w14:textId="77777777" w:rsidR="006601CA" w:rsidRPr="004E56A0" w:rsidRDefault="006601CA" w:rsidP="001A03D9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10"/>
    </w:tbl>
    <w:p w14:paraId="306203DE" w14:textId="77777777" w:rsidR="006601CA" w:rsidRDefault="006601CA" w:rsidP="006601CA">
      <w:pPr>
        <w:spacing w:line="360" w:lineRule="auto"/>
        <w:rPr>
          <w:sz w:val="20"/>
          <w:szCs w:val="20"/>
        </w:rPr>
      </w:pPr>
    </w:p>
    <w:p w14:paraId="3B3B2634" w14:textId="77777777" w:rsidR="006601CA" w:rsidRDefault="006601CA" w:rsidP="006601CA">
      <w:pPr>
        <w:spacing w:line="360" w:lineRule="auto"/>
        <w:rPr>
          <w:sz w:val="20"/>
          <w:szCs w:val="20"/>
        </w:rPr>
      </w:pPr>
    </w:p>
    <w:p w14:paraId="67356876" w14:textId="77777777" w:rsidR="006601CA" w:rsidRPr="00D967C1" w:rsidRDefault="006601CA" w:rsidP="006601CA">
      <w:pPr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Описание</w:t>
      </w:r>
    </w:p>
    <w:p w14:paraId="06F57354" w14:textId="77777777" w:rsidR="006601CA" w:rsidRPr="00BF639E" w:rsidRDefault="006601CA" w:rsidP="006601CA">
      <w:pPr>
        <w:spacing w:line="276" w:lineRule="auto"/>
        <w:jc w:val="center"/>
        <w:rPr>
          <w:sz w:val="20"/>
          <w:szCs w:val="20"/>
          <w:lang w:val="en-US"/>
        </w:rPr>
      </w:pPr>
    </w:p>
    <w:p w14:paraId="115605AE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Это измерение было выполнено с использованием программного обеспечения </w:t>
      </w:r>
      <w:r w:rsidRPr="00D967C1">
        <w:rPr>
          <w:lang w:val="en-US"/>
        </w:rPr>
        <w:t>MOKO</w:t>
      </w:r>
      <w:r w:rsidRPr="00D967C1">
        <w:t xml:space="preserve"> </w:t>
      </w:r>
      <w:r>
        <w:rPr>
          <w:lang w:val="en-US"/>
        </w:rPr>
        <w:t>SE</w:t>
      </w:r>
      <w:r w:rsidRPr="00D967C1">
        <w:t>.</w:t>
      </w:r>
    </w:p>
    <w:p w14:paraId="2C24A57A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Программное обеспечение </w:t>
      </w:r>
      <w:r w:rsidRPr="00D967C1">
        <w:rPr>
          <w:lang w:val="en-US"/>
        </w:rPr>
        <w:t>MOKO</w:t>
      </w:r>
      <w:r w:rsidRPr="00701352">
        <w:t xml:space="preserve"> </w:t>
      </w:r>
      <w:r w:rsidRPr="00D967C1">
        <w:t xml:space="preserve">® </w:t>
      </w:r>
      <w:r w:rsidRPr="00D967C1">
        <w:rPr>
          <w:lang w:val="en-US"/>
        </w:rPr>
        <w:t>SE</w:t>
      </w:r>
      <w:r w:rsidRPr="00D967C1">
        <w:t xml:space="preserve"> — это инновационное решение для обнаружения, измерения и проверки.</w:t>
      </w:r>
    </w:p>
    <w:p w14:paraId="14ECF4D1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Максимально гибкая настройка для любого типа измерений, включающая в себя баланс между простым использованием и возможностью подключения функционала ПО.</w:t>
      </w:r>
    </w:p>
    <w:p w14:paraId="6178B1F1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Программные комплексы на базе </w:t>
      </w:r>
      <w:r w:rsidRPr="00D967C1">
        <w:rPr>
          <w:lang w:val="en-US"/>
        </w:rPr>
        <w:t>MOKO</w:t>
      </w:r>
      <w:r w:rsidRPr="00701352">
        <w:t xml:space="preserve"> </w:t>
      </w:r>
      <w:r w:rsidRPr="00D967C1">
        <w:t xml:space="preserve">® </w:t>
      </w:r>
      <w:r w:rsidRPr="00D967C1">
        <w:rPr>
          <w:lang w:val="en-US"/>
        </w:rPr>
        <w:t>SE</w:t>
      </w:r>
      <w:r w:rsidRPr="00701352">
        <w:t xml:space="preserve"> </w:t>
      </w:r>
      <w:r w:rsidRPr="00D967C1">
        <w:t>дают вам все необходимое для работы:</w:t>
      </w:r>
    </w:p>
    <w:p w14:paraId="6E4F5758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создавать множество сценариев управления технологическими и измерительными процессами, объединять их в комплексные проекты;</w:t>
      </w:r>
    </w:p>
    <w:p w14:paraId="74D6C147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управлять наличием внешних и внешних программ при наличии открытой системы управления;</w:t>
      </w:r>
    </w:p>
    <w:p w14:paraId="6DC1B9CD" w14:textId="6393852B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контролировать ввод информации и подключение к базе данных, если у вас есть к ним доступ;</w:t>
      </w:r>
    </w:p>
    <w:p w14:paraId="3C01D4CD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часто вспомогательные программы для регистрации окружающей среды и т.п.</w:t>
      </w:r>
    </w:p>
    <w:p w14:paraId="2D4D8288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отображать этапы испытаний, проверок, технологических процессов;</w:t>
      </w:r>
    </w:p>
    <w:p w14:paraId="11956EE1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• создавать отчеты в формате *. документ /*. </w:t>
      </w:r>
      <w:r>
        <w:rPr>
          <w:lang w:val="en-US"/>
        </w:rPr>
        <w:t>pdf</w:t>
      </w:r>
      <w:r w:rsidRPr="00D967C1">
        <w:t xml:space="preserve">/*. </w:t>
      </w:r>
      <w:r>
        <w:rPr>
          <w:lang w:val="en-US"/>
        </w:rPr>
        <w:t>csv</w:t>
      </w:r>
      <w:r w:rsidRPr="00701352">
        <w:t xml:space="preserve"> </w:t>
      </w:r>
      <w:r w:rsidRPr="00D967C1">
        <w:t xml:space="preserve">/*. </w:t>
      </w:r>
      <w:r>
        <w:rPr>
          <w:lang w:val="en-US"/>
        </w:rPr>
        <w:t>txt</w:t>
      </w:r>
      <w:r w:rsidRPr="00D967C1">
        <w:t xml:space="preserve"> /*. </w:t>
      </w:r>
      <w:proofErr w:type="spellStart"/>
      <w:r w:rsidRPr="00D967C1">
        <w:rPr>
          <w:lang w:val="en-US"/>
        </w:rPr>
        <w:t>png</w:t>
      </w:r>
      <w:proofErr w:type="spellEnd"/>
      <w:r w:rsidRPr="00701352">
        <w:t xml:space="preserve"> </w:t>
      </w:r>
      <w:r w:rsidRPr="00D967C1">
        <w:t>;</w:t>
      </w:r>
    </w:p>
    <w:p w14:paraId="2CCB6E8E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качества, за результатами поверки, измерениями, испытаниями;</w:t>
      </w:r>
    </w:p>
    <w:p w14:paraId="135CF5A3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уведомлять пользователей о ходе теста по почте или через мессенджеры.</w:t>
      </w:r>
    </w:p>
    <w:p w14:paraId="70481C98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</w:t>
      </w:r>
      <w:r>
        <w:t xml:space="preserve"> </w:t>
      </w:r>
      <w:r w:rsidRPr="00D967C1">
        <w:t>позволяет настроить как выборочное, так и стопроцентное тестирование.</w:t>
      </w:r>
    </w:p>
    <w:bookmarkEnd w:id="0"/>
    <w:p w14:paraId="197DDDC5" w14:textId="77777777" w:rsidR="006601CA" w:rsidRPr="00D967C1" w:rsidRDefault="006601CA" w:rsidP="006601CA">
      <w:pPr>
        <w:rPr>
          <w:sz w:val="20"/>
          <w:szCs w:val="20"/>
        </w:rPr>
      </w:pPr>
      <w:r w:rsidRPr="00D967C1">
        <w:rPr>
          <w:sz w:val="20"/>
          <w:szCs w:val="20"/>
        </w:rPr>
        <w:br w:type="page"/>
      </w:r>
    </w:p>
    <w:p w14:paraId="0CB18D6F" w14:textId="77777777" w:rsidR="006601CA" w:rsidRPr="00701352" w:rsidRDefault="006601CA" w:rsidP="006601C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1" w:name="VDC_SIN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sin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64243F" w:rsidRPr="002F2457" w14:paraId="37D214BE" w14:textId="77777777" w:rsidTr="001A03D9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457F4027" w14:textId="64A71CD2" w:rsidR="0064243F" w:rsidRPr="00005351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DCCECC3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9A3D173" w14:textId="77777777" w:rsidR="0064243F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CA7161A" w14:textId="77777777" w:rsidR="0064243F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51079785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B4CAC60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77D974C" w14:textId="2F5D615E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</w:t>
            </w:r>
            <w:r w:rsidR="00FE58AA"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68220FD4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7DC63451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64243F" w:rsidRPr="002F2457" w14:paraId="14EAB2F6" w14:textId="77777777" w:rsidTr="001A03D9">
        <w:trPr>
          <w:cantSplit/>
          <w:trHeight w:val="266"/>
        </w:trPr>
        <w:tc>
          <w:tcPr>
            <w:tcW w:w="1410" w:type="dxa"/>
          </w:tcPr>
          <w:p w14:paraId="117286AE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1A589E4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76A7D102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F0A2A32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64018C5D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A72C193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0F78EC90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2D1800B8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0CE0535C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0290F4BE" w14:textId="77777777" w:rsidR="006601CA" w:rsidRPr="006F5ACB" w:rsidRDefault="006601CA" w:rsidP="006601CA">
      <w:pPr>
        <w:spacing w:line="360" w:lineRule="auto"/>
      </w:pPr>
    </w:p>
    <w:p w14:paraId="0E09CACF" w14:textId="77777777" w:rsidR="006601CA" w:rsidRPr="004A4779" w:rsidRDefault="006601CA" w:rsidP="006601CA">
      <w:pPr>
        <w:spacing w:line="360" w:lineRule="auto"/>
        <w:rPr>
          <w:lang w:val="en-US"/>
        </w:rPr>
      </w:pPr>
      <w:bookmarkStart w:id="12" w:name="VDC_SIN_GRAPH"/>
      <w:r>
        <w:rPr>
          <w:lang w:val="en-US"/>
        </w:rPr>
        <w:t xml:space="preserve">   </w:t>
      </w:r>
    </w:p>
    <w:bookmarkEnd w:id="12"/>
    <w:p w14:paraId="28B61A01" w14:textId="77777777" w:rsidR="006601CA" w:rsidRDefault="006601CA" w:rsidP="006601CA">
      <w:r>
        <w:br w:type="page"/>
      </w:r>
    </w:p>
    <w:p w14:paraId="6D1068AF" w14:textId="77777777" w:rsidR="006601CA" w:rsidRPr="00701352" w:rsidRDefault="006601CA" w:rsidP="006601C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3" w:name="VDC_SQUARE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square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64243F" w:rsidRPr="002F2457" w14:paraId="08D41685" w14:textId="77777777" w:rsidTr="001A03D9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17E10D10" w14:textId="5C29A7C6" w:rsidR="0064243F" w:rsidRPr="00005351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FBEED6A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AA6C3BD" w14:textId="77777777" w:rsidR="0064243F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AB00764" w14:textId="77777777" w:rsidR="0064243F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4E189072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F6A4ED7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C5F5763" w14:textId="70AC16E0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</w:t>
            </w:r>
            <w:r w:rsidR="00FE58AA"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00A83D2C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513F6A0B" w14:textId="77777777" w:rsidR="0064243F" w:rsidRPr="007019C2" w:rsidRDefault="0064243F" w:rsidP="0064243F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64243F" w:rsidRPr="002F2457" w14:paraId="02C02F6A" w14:textId="77777777" w:rsidTr="001A03D9">
        <w:trPr>
          <w:cantSplit/>
          <w:trHeight w:val="266"/>
        </w:trPr>
        <w:tc>
          <w:tcPr>
            <w:tcW w:w="1410" w:type="dxa"/>
          </w:tcPr>
          <w:p w14:paraId="4B70A82F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BF0F1EF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257E3604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5EB0946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54CFA9C1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DB03D89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2D35843E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791EFF55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353664A7" w14:textId="77777777" w:rsidR="0064243F" w:rsidRPr="00F734D4" w:rsidRDefault="0064243F" w:rsidP="0064243F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449D1823" w14:textId="77777777" w:rsidR="006601CA" w:rsidRPr="006F5ACB" w:rsidRDefault="006601CA" w:rsidP="006601CA">
      <w:pPr>
        <w:spacing w:line="360" w:lineRule="auto"/>
      </w:pPr>
    </w:p>
    <w:p w14:paraId="6138160F" w14:textId="03E096B7" w:rsidR="006601CA" w:rsidRDefault="006601CA" w:rsidP="006601CA">
      <w:pPr>
        <w:spacing w:line="360" w:lineRule="auto"/>
      </w:pPr>
      <w:bookmarkStart w:id="14" w:name="VDC_SQUARE_GRAPH"/>
      <w:r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 xml:space="preserve"> </w:t>
      </w:r>
      <w:bookmarkEnd w:id="14"/>
    </w:p>
    <w:p w14:paraId="5B611901" w14:textId="69A5092E" w:rsidR="004A4779" w:rsidRDefault="004A4779">
      <w:r>
        <w:br w:type="page"/>
      </w:r>
    </w:p>
    <w:p w14:paraId="313E4CDD" w14:textId="04C7FBD1" w:rsidR="00027977" w:rsidRPr="00701352" w:rsidRDefault="00027977" w:rsidP="00027977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5" w:name="VDC_RECTANGLE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rectangle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D95966" w:rsidRPr="002F2457" w14:paraId="5B335199" w14:textId="77777777" w:rsidTr="00D95966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0D4D9D73" w14:textId="7A0991C2" w:rsidR="00D95966" w:rsidRPr="00005351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59DFFBE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9691A5A" w14:textId="77777777" w:rsidR="00D95966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024D220" w14:textId="77777777" w:rsidR="00D95966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7F9DF0E2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92F1771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EA3484E" w14:textId="51D7F38C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</w:t>
            </w:r>
            <w:r w:rsidR="00FE58AA"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6919B4A5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1A3415C1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D95966" w:rsidRPr="002F2457" w14:paraId="78280A29" w14:textId="77777777" w:rsidTr="00D95966">
        <w:trPr>
          <w:cantSplit/>
          <w:trHeight w:val="266"/>
        </w:trPr>
        <w:tc>
          <w:tcPr>
            <w:tcW w:w="1410" w:type="dxa"/>
          </w:tcPr>
          <w:p w14:paraId="5ACE352B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DAA39D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5C39493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B27C3BD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5F8CF88F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E286A0E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2F796857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5FA48F7F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4721D653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5"/>
    </w:tbl>
    <w:p w14:paraId="2D59AC75" w14:textId="07E00160" w:rsidR="00585E66" w:rsidRPr="006F5ACB" w:rsidRDefault="00585E66" w:rsidP="006F5ACB">
      <w:pPr>
        <w:spacing w:line="360" w:lineRule="auto"/>
      </w:pPr>
    </w:p>
    <w:p w14:paraId="37A18017" w14:textId="77777777" w:rsidR="00392AD7" w:rsidRPr="004A4779" w:rsidRDefault="004A4779" w:rsidP="006F5ACB">
      <w:pPr>
        <w:spacing w:line="360" w:lineRule="auto"/>
        <w:rPr>
          <w:lang w:val="en-US"/>
        </w:rPr>
      </w:pPr>
      <w:bookmarkStart w:id="16" w:name="VDC_RECTANGLE_GRAPH"/>
      <w:r>
        <w:rPr>
          <w:lang w:val="en-US"/>
        </w:rPr>
        <w:t xml:space="preserve">  </w:t>
      </w:r>
    </w:p>
    <w:bookmarkEnd w:id="16"/>
    <w:p w14:paraId="764E272F" w14:textId="65D81E68" w:rsidR="004A4779" w:rsidRDefault="004A4779">
      <w:r>
        <w:br w:type="page"/>
      </w:r>
    </w:p>
    <w:p w14:paraId="2DD4BD76" w14:textId="371A0282" w:rsidR="00027977" w:rsidRPr="00701352" w:rsidRDefault="00027977" w:rsidP="00027977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7" w:name="VDC_TRAPEZOID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trapezoid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548EEE73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595B1FBB" w14:textId="2874E6A2" w:rsidR="00164FFD" w:rsidRPr="00005351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7DD1F67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90A7D6D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27A6B41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6D718057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65580BE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938CBAC" w14:textId="10447AD9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</w:t>
            </w:r>
            <w:r w:rsidR="00FE58AA"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62EA465F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509A8FE4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164FFD" w:rsidRPr="002F2457" w14:paraId="353A6D38" w14:textId="77777777" w:rsidTr="00164FFD">
        <w:trPr>
          <w:cantSplit/>
          <w:trHeight w:val="266"/>
        </w:trPr>
        <w:tc>
          <w:tcPr>
            <w:tcW w:w="1410" w:type="dxa"/>
          </w:tcPr>
          <w:p w14:paraId="0A5E9CB4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AAE6095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EBC2100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24AD3E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1BB0ACD3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3E2D4F2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0102DE5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57BD65D5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17F88CB3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7"/>
    </w:tbl>
    <w:p w14:paraId="06705586" w14:textId="295D168D" w:rsidR="00585E66" w:rsidRPr="006F5ACB" w:rsidRDefault="00585E66" w:rsidP="006F5ACB">
      <w:pPr>
        <w:spacing w:line="360" w:lineRule="auto"/>
      </w:pPr>
    </w:p>
    <w:p w14:paraId="7336E13B" w14:textId="02970596" w:rsidR="00392AD7" w:rsidRPr="004A4779" w:rsidRDefault="004A4779" w:rsidP="006F5ACB">
      <w:pPr>
        <w:spacing w:line="360" w:lineRule="auto"/>
        <w:rPr>
          <w:lang w:val="en-US"/>
        </w:rPr>
      </w:pPr>
      <w:bookmarkStart w:id="18" w:name="VDC_TRAPEZOID_GRAPH"/>
      <w:r>
        <w:rPr>
          <w:lang w:val="en-US"/>
        </w:rPr>
        <w:t xml:space="preserve">  </w:t>
      </w:r>
    </w:p>
    <w:bookmarkEnd w:id="18"/>
    <w:p w14:paraId="162CA161" w14:textId="76BE002A" w:rsidR="004A4779" w:rsidRDefault="004A4779">
      <w:r>
        <w:br w:type="page"/>
      </w:r>
    </w:p>
    <w:p w14:paraId="6B5240FC" w14:textId="6E484D4B" w:rsidR="00E24D66" w:rsidRPr="00701352" w:rsidRDefault="00E24D66" w:rsidP="00E24D66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9" w:name="IDC_CMOS"/>
      <w:r w:rsidRPr="00701352">
        <w:rPr>
          <w:szCs w:val="24"/>
        </w:rPr>
        <w:lastRenderedPageBreak/>
        <w:t>Измерение тока с изменением</w:t>
      </w:r>
      <w:r>
        <w:rPr>
          <w:szCs w:val="24"/>
        </w:rPr>
        <w:t xml:space="preserve"> </w:t>
      </w:r>
      <w:r>
        <w:rPr>
          <w:szCs w:val="24"/>
          <w:lang w:val="en-US"/>
        </w:rPr>
        <w:t>CMOS</w:t>
      </w:r>
      <w:r w:rsidRPr="0048208A">
        <w:rPr>
          <w:szCs w:val="24"/>
        </w:rPr>
        <w:t xml:space="preserve"> </w:t>
      </w:r>
      <w:r w:rsidRPr="00701352">
        <w:rPr>
          <w:szCs w:val="24"/>
        </w:rPr>
        <w:t>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28643779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2A8D420E" w14:textId="404E0C1B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bookmarkStart w:id="20" w:name="_Hlk141370095"/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82BCD02" w14:textId="772B7DB8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36488DE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2E35689" w14:textId="6CB8F95D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367B8DDA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CFDB3FF" w14:textId="26A2F9CD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BEF0245" w14:textId="485D9D5F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>,</w:t>
            </w:r>
            <w:r w:rsidR="00D92A04">
              <w:rPr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4B36F997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1711FEAF" w14:textId="037F28D4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164FFD" w:rsidRPr="002F2457" w14:paraId="2DC4D546" w14:textId="77777777" w:rsidTr="00164FFD">
        <w:trPr>
          <w:cantSplit/>
          <w:trHeight w:val="266"/>
        </w:trPr>
        <w:tc>
          <w:tcPr>
            <w:tcW w:w="1410" w:type="dxa"/>
          </w:tcPr>
          <w:p w14:paraId="27B0E3C4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81EA2A1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5A51DED1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1DDDA16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07042F86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9FDDA1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E063AEF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500FCDA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09521A3A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9"/>
      <w:bookmarkEnd w:id="20"/>
    </w:tbl>
    <w:p w14:paraId="308B9152" w14:textId="22A79472" w:rsidR="00585E66" w:rsidRPr="006F5ACB" w:rsidRDefault="00585E66" w:rsidP="006F5ACB">
      <w:pPr>
        <w:spacing w:line="360" w:lineRule="auto"/>
      </w:pPr>
    </w:p>
    <w:p w14:paraId="11F6ADDD" w14:textId="34CEFB44" w:rsidR="00392AD7" w:rsidRPr="004A4779" w:rsidRDefault="004A4779" w:rsidP="006F5ACB">
      <w:pPr>
        <w:spacing w:line="360" w:lineRule="auto"/>
        <w:rPr>
          <w:lang w:val="en-US"/>
        </w:rPr>
      </w:pPr>
      <w:bookmarkStart w:id="21" w:name="IDC_CMOS_GRAPH"/>
      <w:r>
        <w:rPr>
          <w:lang w:val="en-US"/>
        </w:rPr>
        <w:t xml:space="preserve">  </w:t>
      </w:r>
    </w:p>
    <w:bookmarkEnd w:id="21"/>
    <w:p w14:paraId="42F790F3" w14:textId="038A3773" w:rsidR="004A4779" w:rsidRDefault="004A4779">
      <w:r>
        <w:br w:type="page"/>
      </w:r>
    </w:p>
    <w:p w14:paraId="0F070C58" w14:textId="2A3F70C9" w:rsidR="0048208A" w:rsidRPr="00701352" w:rsidRDefault="0048208A" w:rsidP="0048208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22" w:name="IDC_PULSE"/>
      <w:r w:rsidRPr="00701352">
        <w:rPr>
          <w:szCs w:val="24"/>
        </w:rPr>
        <w:lastRenderedPageBreak/>
        <w:t>Измерение тока с изменением</w:t>
      </w:r>
      <w:r>
        <w:rPr>
          <w:szCs w:val="24"/>
        </w:rPr>
        <w:t xml:space="preserve"> </w:t>
      </w:r>
      <w:r>
        <w:rPr>
          <w:szCs w:val="24"/>
          <w:lang w:val="en-US"/>
        </w:rPr>
        <w:t>pulse</w:t>
      </w:r>
      <w:r w:rsidRPr="0048208A">
        <w:rPr>
          <w:szCs w:val="24"/>
        </w:rPr>
        <w:t xml:space="preserve"> </w:t>
      </w:r>
      <w:r w:rsidRPr="00701352">
        <w:rPr>
          <w:szCs w:val="24"/>
        </w:rPr>
        <w:t>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1911F887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1E546FB5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84E2D46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A2BAAF3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84A01EB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2A3885D0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572568D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E6F3ED5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2CCA4287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66670404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164FFD" w:rsidRPr="002F2457" w14:paraId="159D53A9" w14:textId="77777777" w:rsidTr="00164FFD">
        <w:trPr>
          <w:cantSplit/>
          <w:trHeight w:val="266"/>
        </w:trPr>
        <w:tc>
          <w:tcPr>
            <w:tcW w:w="1410" w:type="dxa"/>
          </w:tcPr>
          <w:p w14:paraId="61781C2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7DDA89D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D9A66B3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762CEC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04A44600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1E11F8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5A411C2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324A484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66C45928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2"/>
    </w:tbl>
    <w:p w14:paraId="31624996" w14:textId="402FD802" w:rsidR="00585E66" w:rsidRPr="006F5ACB" w:rsidRDefault="00585E66" w:rsidP="006F5ACB">
      <w:pPr>
        <w:spacing w:line="360" w:lineRule="auto"/>
      </w:pPr>
    </w:p>
    <w:p w14:paraId="067E9115" w14:textId="22DFFD63" w:rsidR="00392AD7" w:rsidRPr="004A4779" w:rsidRDefault="004A4779" w:rsidP="006F5ACB">
      <w:pPr>
        <w:spacing w:line="360" w:lineRule="auto"/>
        <w:rPr>
          <w:lang w:val="en-US"/>
        </w:rPr>
      </w:pPr>
      <w:bookmarkStart w:id="23" w:name="IDC_PULSE_GRAPH"/>
      <w:r>
        <w:rPr>
          <w:lang w:val="en-US"/>
        </w:rPr>
        <w:t xml:space="preserve">   </w:t>
      </w:r>
    </w:p>
    <w:bookmarkEnd w:id="23"/>
    <w:p w14:paraId="14E1BE88" w14:textId="4C3E8F61" w:rsidR="004A4779" w:rsidRDefault="004A4779">
      <w:r>
        <w:br w:type="page"/>
      </w:r>
    </w:p>
    <w:p w14:paraId="121D6407" w14:textId="73917644" w:rsidR="0048208A" w:rsidRPr="00701352" w:rsidRDefault="0048208A" w:rsidP="0048208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24" w:name="IDC_RAMP"/>
      <w:r w:rsidRPr="00701352">
        <w:rPr>
          <w:szCs w:val="24"/>
        </w:rPr>
        <w:lastRenderedPageBreak/>
        <w:t xml:space="preserve">Измерение тока с изменением </w:t>
      </w:r>
      <w:r>
        <w:rPr>
          <w:szCs w:val="24"/>
          <w:lang w:val="en-US"/>
        </w:rPr>
        <w:t>ramp</w:t>
      </w:r>
      <w:r w:rsidRPr="00701352">
        <w:rPr>
          <w:szCs w:val="24"/>
        </w:rPr>
        <w:t xml:space="preserve"> 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57074466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46E2474B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1D5F531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82C4227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4F294A2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393CC2C0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B08068E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DF06861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7AE10F33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2711200C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164FFD" w:rsidRPr="002F2457" w14:paraId="6CBC067A" w14:textId="77777777" w:rsidTr="00164FFD">
        <w:trPr>
          <w:cantSplit/>
          <w:trHeight w:val="266"/>
        </w:trPr>
        <w:tc>
          <w:tcPr>
            <w:tcW w:w="1410" w:type="dxa"/>
          </w:tcPr>
          <w:p w14:paraId="4CD7E74D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1D1648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290AEDB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234EF27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26B92077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1F4F85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73A766F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18DE675A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272FB83F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4"/>
    </w:tbl>
    <w:p w14:paraId="24A48817" w14:textId="3CA8BE5A" w:rsidR="00585E66" w:rsidRPr="006F5ACB" w:rsidRDefault="00585E66" w:rsidP="006F5ACB">
      <w:pPr>
        <w:spacing w:line="360" w:lineRule="auto"/>
      </w:pPr>
    </w:p>
    <w:p w14:paraId="309B4C0D" w14:textId="0B445CA9" w:rsidR="00392AD7" w:rsidRPr="004A4779" w:rsidRDefault="004A4779" w:rsidP="006F5ACB">
      <w:pPr>
        <w:spacing w:line="360" w:lineRule="auto"/>
        <w:rPr>
          <w:lang w:val="en-US"/>
        </w:rPr>
      </w:pPr>
      <w:bookmarkStart w:id="25" w:name="IDC_RAMP_GRAPH"/>
      <w:r>
        <w:rPr>
          <w:lang w:val="en-US"/>
        </w:rPr>
        <w:t xml:space="preserve">  </w:t>
      </w:r>
    </w:p>
    <w:bookmarkEnd w:id="25"/>
    <w:p w14:paraId="312D7093" w14:textId="58A38095" w:rsidR="004A4779" w:rsidRDefault="004A4779">
      <w:r>
        <w:br w:type="page"/>
      </w:r>
    </w:p>
    <w:p w14:paraId="34FCD938" w14:textId="77777777" w:rsidR="0048208A" w:rsidRPr="00701352" w:rsidRDefault="0048208A" w:rsidP="0048208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26" w:name="IDC_NEGRAMP"/>
      <w:r w:rsidRPr="00701352">
        <w:rPr>
          <w:szCs w:val="24"/>
        </w:rPr>
        <w:lastRenderedPageBreak/>
        <w:t>Измерение тока с изменением</w:t>
      </w:r>
      <w:r>
        <w:rPr>
          <w:szCs w:val="24"/>
        </w:rPr>
        <w:t xml:space="preserve"> </w:t>
      </w:r>
      <w:r>
        <w:rPr>
          <w:szCs w:val="24"/>
          <w:lang w:val="en-US"/>
        </w:rPr>
        <w:t>negative</w:t>
      </w:r>
      <w:r w:rsidRPr="00701352">
        <w:rPr>
          <w:szCs w:val="24"/>
        </w:rPr>
        <w:t xml:space="preserve"> </w:t>
      </w:r>
      <w:r>
        <w:rPr>
          <w:szCs w:val="24"/>
          <w:lang w:val="en-US"/>
        </w:rPr>
        <w:t>ramp</w:t>
      </w:r>
      <w:r w:rsidRPr="00701352">
        <w:rPr>
          <w:szCs w:val="24"/>
        </w:rPr>
        <w:t xml:space="preserve"> 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851"/>
        <w:gridCol w:w="1134"/>
        <w:gridCol w:w="1417"/>
        <w:gridCol w:w="851"/>
        <w:gridCol w:w="1096"/>
      </w:tblGrid>
      <w:tr w:rsidR="0022394C" w:rsidRPr="002F2457" w14:paraId="11C7B2A9" w14:textId="77777777" w:rsidTr="006F495C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1E54F82B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CC15AB2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0C126AB" w14:textId="77777777" w:rsidR="0022394C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CF55D50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C09B52F" w14:textId="77777777" w:rsidR="0022394C" w:rsidRPr="007019C2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B788DF0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AE9FD11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D9E3697" w14:textId="77777777" w:rsidR="0022394C" w:rsidRPr="007019C2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59A10849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22394C" w:rsidRPr="002F2457" w14:paraId="7D462A98" w14:textId="77777777" w:rsidTr="006F495C">
        <w:trPr>
          <w:cantSplit/>
          <w:trHeight w:val="266"/>
        </w:trPr>
        <w:tc>
          <w:tcPr>
            <w:tcW w:w="1410" w:type="dxa"/>
          </w:tcPr>
          <w:p w14:paraId="351DC494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20B2AAC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1170D836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1234D49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258AFCE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F5D33DA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059AE6A6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28F277A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68EA3D7F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6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164FFD" w:rsidRDefault="004A4779" w:rsidP="006F5ACB">
      <w:pPr>
        <w:spacing w:line="360" w:lineRule="auto"/>
      </w:pPr>
      <w:bookmarkStart w:id="27" w:name="IDC_NEGRAMP_GRAPH"/>
      <w:r w:rsidRPr="00164FFD">
        <w:t xml:space="preserve">  </w:t>
      </w:r>
    </w:p>
    <w:bookmarkEnd w:id="27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07387007" w14:textId="45165123" w:rsidR="00164FFD" w:rsidRPr="007E0985" w:rsidRDefault="00164FFD" w:rsidP="00164FFD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r w:rsidRPr="007E0985">
        <w:rPr>
          <w:b/>
          <w:iCs/>
          <w:sz w:val="28"/>
          <w:szCs w:val="28"/>
        </w:rPr>
        <w:lastRenderedPageBreak/>
        <w:t>Вывод</w:t>
      </w:r>
    </w:p>
    <w:p w14:paraId="1B2E6E5F" w14:textId="77777777" w:rsidR="00164FFD" w:rsidRPr="007E0985" w:rsidRDefault="00164FFD" w:rsidP="00164FFD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5F4D0455" w14:textId="77777777" w:rsidR="00164FFD" w:rsidRPr="00701352" w:rsidRDefault="00164FFD" w:rsidP="00164FFD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</w:rPr>
      </w:pPr>
      <w:r w:rsidRPr="00701352">
        <w:rPr>
          <w:szCs w:val="20"/>
        </w:rPr>
        <w:t xml:space="preserve">По результатам тестовой демонстрации была продемонстрирована работа программного обеспечения МОКО </w:t>
      </w:r>
      <w:r w:rsidRPr="007E0985">
        <w:rPr>
          <w:szCs w:val="20"/>
          <w:lang w:val="en-US"/>
        </w:rPr>
        <w:t>SE</w:t>
      </w:r>
    </w:p>
    <w:p w14:paraId="28AC1835" w14:textId="77777777" w:rsidR="00164FFD" w:rsidRPr="00701352" w:rsidRDefault="00164FFD" w:rsidP="00164FFD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</w:rPr>
      </w:pPr>
    </w:p>
    <w:p w14:paraId="6D296F3C" w14:textId="77777777" w:rsidR="00164FFD" w:rsidRPr="007E0985" w:rsidRDefault="00164FFD" w:rsidP="00164FFD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>
        <w:rPr>
          <w:szCs w:val="20"/>
        </w:rPr>
        <w:t xml:space="preserve">Поверяющий  </w:t>
      </w:r>
      <w:bookmarkStart w:id="28" w:name="REGISTRATION_Verifier"/>
      <w:r w:rsidRPr="007E0985">
        <w:rPr>
          <w:szCs w:val="20"/>
          <w:lang w:val="en-US"/>
        </w:rPr>
        <w:t xml:space="preserve">    </w:t>
      </w:r>
      <w:bookmarkEnd w:id="28"/>
      <w:r w:rsidRPr="007E0985">
        <w:rPr>
          <w:szCs w:val="20"/>
          <w:lang w:val="en-US"/>
        </w:rPr>
        <w:t xml:space="preserve">                   </w:t>
      </w:r>
      <w:bookmarkStart w:id="29" w:name="REGISTRATION_VerificationDate"/>
      <w:r w:rsidRPr="007E0985">
        <w:rPr>
          <w:szCs w:val="20"/>
          <w:lang w:val="en-US"/>
        </w:rPr>
        <w:t xml:space="preserve">   </w:t>
      </w:r>
      <w:bookmarkEnd w:id="29"/>
      <w:r w:rsidRPr="007E0985">
        <w:rPr>
          <w:szCs w:val="20"/>
          <w:lang w:val="en-US"/>
        </w:rPr>
        <w:t xml:space="preserve"> </w:t>
      </w:r>
    </w:p>
    <w:p w14:paraId="217F169B" w14:textId="77777777" w:rsidR="00F75162" w:rsidRPr="00B61F0B" w:rsidRDefault="00F75162" w:rsidP="00C20DA5">
      <w:pPr>
        <w:spacing w:line="276" w:lineRule="auto"/>
        <w:rPr>
          <w:sz w:val="28"/>
          <w:szCs w:val="28"/>
          <w:lang w:val="en-US"/>
        </w:rPr>
      </w:pPr>
    </w:p>
    <w:sectPr w:rsidR="00F75162" w:rsidRPr="00B61F0B" w:rsidSect="00971907">
      <w:pgSz w:w="11906" w:h="16838"/>
      <w:pgMar w:top="851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B9963" w14:textId="77777777" w:rsidR="00E91067" w:rsidRDefault="00E91067" w:rsidP="008C4AEC">
      <w:r>
        <w:separator/>
      </w:r>
    </w:p>
  </w:endnote>
  <w:endnote w:type="continuationSeparator" w:id="0">
    <w:p w14:paraId="65DE6EDA" w14:textId="77777777" w:rsidR="00E91067" w:rsidRDefault="00E91067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315E" w14:textId="77777777" w:rsidR="00E91067" w:rsidRDefault="00E91067" w:rsidP="008C4AEC">
      <w:r>
        <w:separator/>
      </w:r>
    </w:p>
  </w:footnote>
  <w:footnote w:type="continuationSeparator" w:id="0">
    <w:p w14:paraId="41861F8F" w14:textId="77777777" w:rsidR="00E91067" w:rsidRDefault="00E91067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D5B419AE"/>
    <w:lvl w:ilvl="0" w:tplc="8E607FD8">
      <w:start w:val="1"/>
      <w:numFmt w:val="decimal"/>
      <w:lvlText w:val="Table 3.%1"/>
      <w:lvlJc w:val="left"/>
      <w:pPr>
        <w:tabs>
          <w:tab w:val="num" w:pos="1702"/>
        </w:tabs>
        <w:ind w:left="928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05351"/>
    <w:rsid w:val="000123FD"/>
    <w:rsid w:val="00021490"/>
    <w:rsid w:val="000246D0"/>
    <w:rsid w:val="000253A5"/>
    <w:rsid w:val="00027977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41D8"/>
    <w:rsid w:val="00082860"/>
    <w:rsid w:val="00091B09"/>
    <w:rsid w:val="000942FA"/>
    <w:rsid w:val="000B157A"/>
    <w:rsid w:val="000B36B0"/>
    <w:rsid w:val="000B4B81"/>
    <w:rsid w:val="000C79D9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64FFD"/>
    <w:rsid w:val="0017294E"/>
    <w:rsid w:val="0018163E"/>
    <w:rsid w:val="001825C7"/>
    <w:rsid w:val="00193B70"/>
    <w:rsid w:val="001977D9"/>
    <w:rsid w:val="001A300A"/>
    <w:rsid w:val="001A4BD9"/>
    <w:rsid w:val="001C752C"/>
    <w:rsid w:val="001C7CAD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34AD"/>
    <w:rsid w:val="00221C64"/>
    <w:rsid w:val="0022394C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31923"/>
    <w:rsid w:val="00340A68"/>
    <w:rsid w:val="00350E2C"/>
    <w:rsid w:val="00353F00"/>
    <w:rsid w:val="003551B4"/>
    <w:rsid w:val="00376A71"/>
    <w:rsid w:val="00377020"/>
    <w:rsid w:val="0038726D"/>
    <w:rsid w:val="00392AD7"/>
    <w:rsid w:val="00393ABD"/>
    <w:rsid w:val="003A052A"/>
    <w:rsid w:val="003B20F0"/>
    <w:rsid w:val="003B3B2E"/>
    <w:rsid w:val="003B566F"/>
    <w:rsid w:val="003B6BCA"/>
    <w:rsid w:val="003B7BE9"/>
    <w:rsid w:val="003C2D4A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67CE"/>
    <w:rsid w:val="0048208A"/>
    <w:rsid w:val="00484ADF"/>
    <w:rsid w:val="00491631"/>
    <w:rsid w:val="004A4779"/>
    <w:rsid w:val="004A6413"/>
    <w:rsid w:val="004C1184"/>
    <w:rsid w:val="004C17CC"/>
    <w:rsid w:val="004D4C64"/>
    <w:rsid w:val="004E42E7"/>
    <w:rsid w:val="004E54C1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66"/>
    <w:rsid w:val="00585E86"/>
    <w:rsid w:val="005E4D75"/>
    <w:rsid w:val="005F14E0"/>
    <w:rsid w:val="005F19B0"/>
    <w:rsid w:val="005F3DC1"/>
    <w:rsid w:val="00600E6C"/>
    <w:rsid w:val="006354F9"/>
    <w:rsid w:val="0064243F"/>
    <w:rsid w:val="006446F5"/>
    <w:rsid w:val="00644FD7"/>
    <w:rsid w:val="006507F3"/>
    <w:rsid w:val="00652CC8"/>
    <w:rsid w:val="006601CA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5197"/>
    <w:rsid w:val="006F5ACB"/>
    <w:rsid w:val="007002B0"/>
    <w:rsid w:val="007019C2"/>
    <w:rsid w:val="00712FCA"/>
    <w:rsid w:val="00713800"/>
    <w:rsid w:val="007213E5"/>
    <w:rsid w:val="00742FFA"/>
    <w:rsid w:val="00755A36"/>
    <w:rsid w:val="00771FA5"/>
    <w:rsid w:val="00772D8E"/>
    <w:rsid w:val="0078293D"/>
    <w:rsid w:val="007851C9"/>
    <w:rsid w:val="00791399"/>
    <w:rsid w:val="00796C11"/>
    <w:rsid w:val="007A3139"/>
    <w:rsid w:val="007C16A9"/>
    <w:rsid w:val="007C5EE6"/>
    <w:rsid w:val="007D735C"/>
    <w:rsid w:val="007F5D32"/>
    <w:rsid w:val="007F6D31"/>
    <w:rsid w:val="00801AA0"/>
    <w:rsid w:val="008117DA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66938"/>
    <w:rsid w:val="00870760"/>
    <w:rsid w:val="0087433B"/>
    <w:rsid w:val="00876303"/>
    <w:rsid w:val="008A2291"/>
    <w:rsid w:val="008B220A"/>
    <w:rsid w:val="008B482B"/>
    <w:rsid w:val="008B5520"/>
    <w:rsid w:val="008C4AEC"/>
    <w:rsid w:val="008C724F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477"/>
    <w:rsid w:val="00971907"/>
    <w:rsid w:val="00980FB0"/>
    <w:rsid w:val="00986AA9"/>
    <w:rsid w:val="0099730F"/>
    <w:rsid w:val="009A6AA7"/>
    <w:rsid w:val="009D010B"/>
    <w:rsid w:val="009D2151"/>
    <w:rsid w:val="009D29DE"/>
    <w:rsid w:val="009D7C66"/>
    <w:rsid w:val="009F4A5D"/>
    <w:rsid w:val="00A05A60"/>
    <w:rsid w:val="00A37595"/>
    <w:rsid w:val="00A500BD"/>
    <w:rsid w:val="00A53122"/>
    <w:rsid w:val="00A632DB"/>
    <w:rsid w:val="00A74A3B"/>
    <w:rsid w:val="00A827BC"/>
    <w:rsid w:val="00A94B12"/>
    <w:rsid w:val="00A96CA6"/>
    <w:rsid w:val="00AA2E75"/>
    <w:rsid w:val="00AB5325"/>
    <w:rsid w:val="00AC0745"/>
    <w:rsid w:val="00AC2212"/>
    <w:rsid w:val="00AC69FE"/>
    <w:rsid w:val="00AD2502"/>
    <w:rsid w:val="00AE3C57"/>
    <w:rsid w:val="00AF64BD"/>
    <w:rsid w:val="00AF663C"/>
    <w:rsid w:val="00B0548E"/>
    <w:rsid w:val="00B111D8"/>
    <w:rsid w:val="00B12D62"/>
    <w:rsid w:val="00B16963"/>
    <w:rsid w:val="00B569D6"/>
    <w:rsid w:val="00B61F0B"/>
    <w:rsid w:val="00B655E8"/>
    <w:rsid w:val="00B773E3"/>
    <w:rsid w:val="00BA3F01"/>
    <w:rsid w:val="00BC7B3F"/>
    <w:rsid w:val="00BD26EB"/>
    <w:rsid w:val="00BD4F71"/>
    <w:rsid w:val="00BD5627"/>
    <w:rsid w:val="00BD7912"/>
    <w:rsid w:val="00BF274A"/>
    <w:rsid w:val="00BF2752"/>
    <w:rsid w:val="00BF6419"/>
    <w:rsid w:val="00BF6BF0"/>
    <w:rsid w:val="00C152CE"/>
    <w:rsid w:val="00C17A48"/>
    <w:rsid w:val="00C20DA5"/>
    <w:rsid w:val="00C33719"/>
    <w:rsid w:val="00C369AB"/>
    <w:rsid w:val="00C45EBF"/>
    <w:rsid w:val="00C66324"/>
    <w:rsid w:val="00C80794"/>
    <w:rsid w:val="00C858DE"/>
    <w:rsid w:val="00C8623E"/>
    <w:rsid w:val="00C93126"/>
    <w:rsid w:val="00CA2D66"/>
    <w:rsid w:val="00CF1E78"/>
    <w:rsid w:val="00CF3C19"/>
    <w:rsid w:val="00CF43E5"/>
    <w:rsid w:val="00D01D73"/>
    <w:rsid w:val="00D11967"/>
    <w:rsid w:val="00D24545"/>
    <w:rsid w:val="00D300B1"/>
    <w:rsid w:val="00D34549"/>
    <w:rsid w:val="00D43C9D"/>
    <w:rsid w:val="00D5669C"/>
    <w:rsid w:val="00D61431"/>
    <w:rsid w:val="00D63661"/>
    <w:rsid w:val="00D70BCA"/>
    <w:rsid w:val="00D71D97"/>
    <w:rsid w:val="00D7467C"/>
    <w:rsid w:val="00D845E0"/>
    <w:rsid w:val="00D92A04"/>
    <w:rsid w:val="00D943C4"/>
    <w:rsid w:val="00D95966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0FEC"/>
    <w:rsid w:val="00E2176E"/>
    <w:rsid w:val="00E24D66"/>
    <w:rsid w:val="00E32DD3"/>
    <w:rsid w:val="00E4092E"/>
    <w:rsid w:val="00E46F5B"/>
    <w:rsid w:val="00E544B0"/>
    <w:rsid w:val="00E67A6D"/>
    <w:rsid w:val="00E74875"/>
    <w:rsid w:val="00E756AE"/>
    <w:rsid w:val="00E8033E"/>
    <w:rsid w:val="00E87CD2"/>
    <w:rsid w:val="00E91067"/>
    <w:rsid w:val="00E920F9"/>
    <w:rsid w:val="00EA444C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47AC4"/>
    <w:rsid w:val="00F525CA"/>
    <w:rsid w:val="00F55F82"/>
    <w:rsid w:val="00F56261"/>
    <w:rsid w:val="00F7333F"/>
    <w:rsid w:val="00F734D4"/>
    <w:rsid w:val="00F73ACA"/>
    <w:rsid w:val="00F75162"/>
    <w:rsid w:val="00F83885"/>
    <w:rsid w:val="00FA13F7"/>
    <w:rsid w:val="00FA408C"/>
    <w:rsid w:val="00FA6369"/>
    <w:rsid w:val="00FC33AA"/>
    <w:rsid w:val="00FE15BD"/>
    <w:rsid w:val="00FE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79</TotalTime>
  <Pages>10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Administrator</cp:lastModifiedBy>
  <cp:revision>84</cp:revision>
  <dcterms:created xsi:type="dcterms:W3CDTF">2023-06-29T08:18:00Z</dcterms:created>
  <dcterms:modified xsi:type="dcterms:W3CDTF">2023-07-27T14:24:00Z</dcterms:modified>
</cp:coreProperties>
</file>